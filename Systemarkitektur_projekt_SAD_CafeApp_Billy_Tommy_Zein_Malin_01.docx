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C55136">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bookmarkStart w:id="9" w:name="_GoBack"/>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bookmarkEnd w:id="9"/>
    </w:p>
    <w:p w:rsidR="00552A83" w:rsidRDefault="00552A83" w:rsidP="00552A83">
      <w:pPr>
        <w:pStyle w:val="Rubrik3"/>
        <w:numPr>
          <w:ilvl w:val="2"/>
          <w:numId w:val="13"/>
        </w:numPr>
      </w:pPr>
      <w:bookmarkStart w:id="10" w:name="_Toc515967399"/>
      <w:r>
        <w:t>Avgränsningar</w:t>
      </w:r>
      <w:bookmarkEnd w:id="10"/>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1" w:name="_Toc515967400"/>
      <w:r>
        <w:t>Produkter och programspråk</w:t>
      </w:r>
      <w:r w:rsidR="00CC057A">
        <w:t xml:space="preserve"> </w:t>
      </w:r>
      <w:r w:rsidR="00CC057A" w:rsidRPr="009E2B6A">
        <w:rPr>
          <w:highlight w:val="yellow"/>
        </w:rPr>
        <w:t>TODO</w:t>
      </w:r>
      <w:bookmarkEnd w:id="11"/>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2" w:name="_Toc515967401"/>
      <w:r>
        <w:t>Systemets kringkomponenter</w:t>
      </w:r>
      <w:r w:rsidR="00CC057A">
        <w:t xml:space="preserve"> </w:t>
      </w:r>
      <w:r w:rsidR="00CC057A" w:rsidRPr="009E2B6A">
        <w:rPr>
          <w:highlight w:val="yellow"/>
        </w:rPr>
        <w:t>TODO</w:t>
      </w:r>
      <w:bookmarkEnd w:id="12"/>
    </w:p>
    <w:p w:rsidR="00DB0B05" w:rsidRDefault="00DB0B05" w:rsidP="005F4ACC">
      <w:pPr>
        <w:pStyle w:val="Rubrik2"/>
      </w:pPr>
      <w:bookmarkStart w:id="13" w:name="_Toc515967402"/>
      <w:r>
        <w:t>Utvecklingsmiljö och utvecklingsverktyg</w:t>
      </w:r>
      <w:r w:rsidR="00CC057A">
        <w:t xml:space="preserve"> </w:t>
      </w:r>
      <w:r w:rsidR="00CC057A" w:rsidRPr="009E2B6A">
        <w:rPr>
          <w:highlight w:val="yellow"/>
        </w:rPr>
        <w:t>TODO</w:t>
      </w:r>
      <w:bookmarkEnd w:id="13"/>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4" w:name="_Toc515896086"/>
      <w:bookmarkStart w:id="15" w:name="_Toc515967403"/>
      <w:proofErr w:type="spellStart"/>
      <w:r>
        <w:lastRenderedPageBreak/>
        <w:t>Arkitekturell</w:t>
      </w:r>
      <w:proofErr w:type="spellEnd"/>
      <w:r>
        <w:t xml:space="preserve"> Representation</w:t>
      </w:r>
      <w:bookmarkEnd w:id="14"/>
      <w:bookmarkEnd w:id="15"/>
    </w:p>
    <w:p w:rsidR="00632DD8" w:rsidRDefault="00632DD8" w:rsidP="00632DD8">
      <w:pPr>
        <w:pStyle w:val="Rubrik2"/>
        <w:numPr>
          <w:ilvl w:val="1"/>
          <w:numId w:val="13"/>
        </w:numPr>
      </w:pPr>
      <w:bookmarkStart w:id="16" w:name="_Toc515896087"/>
      <w:bookmarkStart w:id="17" w:name="_Toc515967404"/>
      <w:proofErr w:type="spellStart"/>
      <w:r>
        <w:t>Arkitekturella</w:t>
      </w:r>
      <w:proofErr w:type="spellEnd"/>
      <w:r>
        <w:t xml:space="preserve"> vyer </w:t>
      </w:r>
      <w:r w:rsidRPr="00450EFA">
        <w:rPr>
          <w:highlight w:val="yellow"/>
        </w:rPr>
        <w:t>TODO</w:t>
      </w:r>
      <w:bookmarkEnd w:id="16"/>
      <w:bookmarkEnd w:id="17"/>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8"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8"/>
    </w:p>
    <w:p w:rsidR="00E710E0" w:rsidRDefault="00E710E0" w:rsidP="00610FB6">
      <w:pPr>
        <w:pStyle w:val="Rubrik3"/>
      </w:pPr>
      <w:bookmarkStart w:id="19" w:name="_Toc515967406"/>
      <w:r>
        <w:t>Översikt</w:t>
      </w:r>
      <w:bookmarkEnd w:id="19"/>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20" w:name="_Toc515967407"/>
      <w:r>
        <w:t>Aktörer</w:t>
      </w:r>
      <w:bookmarkEnd w:id="20"/>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1" w:name="_Toc515967408"/>
      <w:bookmarkStart w:id="22" w:name="_Ref515969161"/>
      <w:r>
        <w:lastRenderedPageBreak/>
        <w:t>Kund</w:t>
      </w:r>
      <w:bookmarkEnd w:id="21"/>
      <w:bookmarkEnd w:id="22"/>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3" w:name="_Toc515967409"/>
      <w:bookmarkStart w:id="24" w:name="_Ref515969323"/>
      <w:r>
        <w:t>Personal</w:t>
      </w:r>
      <w:bookmarkEnd w:id="23"/>
      <w:bookmarkEnd w:id="24"/>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5" w:name="_Toc515967410"/>
      <w:bookmarkStart w:id="26" w:name="_Ref515969325"/>
      <w:r>
        <w:lastRenderedPageBreak/>
        <w:t>Ägare</w:t>
      </w:r>
      <w:bookmarkEnd w:id="25"/>
      <w:bookmarkEnd w:id="26"/>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7" w:name="_Toc515967411"/>
      <w:r>
        <w:t>Betalning</w:t>
      </w:r>
      <w:bookmarkEnd w:id="27"/>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8"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8"/>
    </w:p>
    <w:p w:rsidR="00E710E0" w:rsidRDefault="00E710E0" w:rsidP="00610FB6">
      <w:pPr>
        <w:pStyle w:val="Rubrik3"/>
      </w:pPr>
      <w:bookmarkStart w:id="29" w:name="_Toc515967413"/>
      <w:r>
        <w:t>Översikt</w:t>
      </w:r>
      <w:r w:rsidR="0052439B">
        <w:t xml:space="preserve"> </w:t>
      </w:r>
      <w:r w:rsidR="0052439B" w:rsidRPr="00B215AF">
        <w:rPr>
          <w:highlight w:val="yellow"/>
        </w:rPr>
        <w:t>TODO</w:t>
      </w:r>
      <w:bookmarkEnd w:id="29"/>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30" w:name="_Toc515967414"/>
      <w:r>
        <w:lastRenderedPageBreak/>
        <w:t xml:space="preserve">Klassdiagram </w:t>
      </w:r>
      <w:r w:rsidRPr="00B215AF">
        <w:rPr>
          <w:highlight w:val="yellow"/>
        </w:rPr>
        <w:t>TODO</w:t>
      </w:r>
      <w:bookmarkEnd w:id="30"/>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1" w:name="_Ref515960456"/>
      <w:r>
        <w:t xml:space="preserve">Figur </w:t>
      </w:r>
      <w:fldSimple w:instr=" SEQ Figur \* ARABIC ">
        <w:r w:rsidR="00C55136">
          <w:rPr>
            <w:noProof/>
          </w:rPr>
          <w:t>6</w:t>
        </w:r>
      </w:fldSimple>
      <w:bookmarkEnd w:id="31"/>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2" w:name="_Toc515967415"/>
      <w:r w:rsidRPr="00E30B2B">
        <w:rPr>
          <w:highlight w:val="yellow"/>
        </w:rPr>
        <w:t>State diagram</w:t>
      </w:r>
      <w:r w:rsidR="00E30B2B" w:rsidRPr="00E30B2B">
        <w:rPr>
          <w:highlight w:val="yellow"/>
        </w:rPr>
        <w:t xml:space="preserve"> TODO</w:t>
      </w:r>
      <w:bookmarkEnd w:id="32"/>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3" w:name="_Toc515967416"/>
      <w:r>
        <w:t>Interfacedefinitioner</w:t>
      </w:r>
      <w:r w:rsidR="0052439B">
        <w:t xml:space="preserve"> </w:t>
      </w:r>
      <w:r w:rsidR="0052439B" w:rsidRPr="00B215AF">
        <w:rPr>
          <w:highlight w:val="yellow"/>
        </w:rPr>
        <w:t>TODO</w:t>
      </w:r>
      <w:bookmarkEnd w:id="33"/>
    </w:p>
    <w:p w:rsidR="008B3577" w:rsidRDefault="008B3577" w:rsidP="008B3577"/>
    <w:p w:rsidR="008B3577" w:rsidRDefault="008B3577" w:rsidP="008B3577">
      <w:pPr>
        <w:pStyle w:val="Rubrik4"/>
      </w:pPr>
      <w:bookmarkStart w:id="34" w:name="_Toc515967417"/>
      <w:r>
        <w:t>Realisering av användarfall</w:t>
      </w:r>
      <w:r w:rsidR="0052439B">
        <w:t xml:space="preserve"> </w:t>
      </w:r>
      <w:r w:rsidR="0052439B" w:rsidRPr="00B215AF">
        <w:rPr>
          <w:highlight w:val="yellow"/>
        </w:rPr>
        <w:t>TODO</w:t>
      </w:r>
      <w:bookmarkEnd w:id="34"/>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5" w:name="_Toc515967418"/>
      <w:r>
        <w:t>Lägg produkt i varukorgen</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6" w:name="_Toc515967419"/>
      <w:r>
        <w:t>Gör beställning</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7" w:name="_Toc515967420"/>
      <w:r>
        <w:lastRenderedPageBreak/>
        <w:t>Skapa rapport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8" w:name="_Toc515967421"/>
      <w:r>
        <w:t>Hantera produkt</w:t>
      </w:r>
      <w:r w:rsidR="00D81D20">
        <w:t xml:space="preserve"> </w:t>
      </w:r>
      <w:r w:rsidR="00D81D20" w:rsidRPr="00B215AF">
        <w:rPr>
          <w:highlight w:val="yellow"/>
        </w:rPr>
        <w:t>TODO</w:t>
      </w:r>
      <w:bookmarkEnd w:id="38"/>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9" w:name="_Toc515967422"/>
      <w:r>
        <w:t>Tjänsteuppdelning</w:t>
      </w:r>
      <w:r w:rsidR="0052439B">
        <w:t xml:space="preserve"> </w:t>
      </w:r>
      <w:r w:rsidR="0052439B" w:rsidRPr="00B215AF">
        <w:rPr>
          <w:highlight w:val="yellow"/>
        </w:rPr>
        <w:t>TODO</w:t>
      </w:r>
      <w:bookmarkEnd w:id="39"/>
    </w:p>
    <w:p w:rsidR="005F4ACC" w:rsidRDefault="005F4ACC" w:rsidP="00610FB6">
      <w:pPr>
        <w:pStyle w:val="Rubrik3"/>
      </w:pPr>
      <w:bookmarkStart w:id="40" w:name="_Toc515967423"/>
      <w:r>
        <w:t>Övergripande domänmodell</w:t>
      </w:r>
      <w:r w:rsidR="0052439B">
        <w:t xml:space="preserve"> </w:t>
      </w:r>
      <w:r w:rsidR="0052439B" w:rsidRPr="00B215AF">
        <w:rPr>
          <w:highlight w:val="yellow"/>
        </w:rPr>
        <w:t>TODO</w:t>
      </w:r>
      <w:bookmarkEnd w:id="40"/>
    </w:p>
    <w:p w:rsidR="00087A24" w:rsidRDefault="00087A24" w:rsidP="0051678E">
      <w:pPr>
        <w:pStyle w:val="Rubrik2"/>
      </w:pPr>
      <w:bookmarkStart w:id="41" w:name="_Toc515896101"/>
      <w:bookmarkStart w:id="42" w:name="_Toc515967424"/>
      <w:r w:rsidRPr="00B215AF">
        <w:t>Process</w:t>
      </w:r>
      <w:r>
        <w:t xml:space="preserve"> </w:t>
      </w:r>
      <w:proofErr w:type="spellStart"/>
      <w:r>
        <w:t>View</w:t>
      </w:r>
      <w:proofErr w:type="spellEnd"/>
      <w:r>
        <w:t xml:space="preserve"> </w:t>
      </w:r>
      <w:r w:rsidRPr="00087A24">
        <w:rPr>
          <w:highlight w:val="yellow"/>
        </w:rPr>
        <w:t>TODO</w:t>
      </w:r>
      <w:bookmarkEnd w:id="41"/>
      <w:bookmarkEnd w:id="42"/>
    </w:p>
    <w:p w:rsidR="00087A24" w:rsidRDefault="00087A24" w:rsidP="00087A24">
      <w:pPr>
        <w:pStyle w:val="Rubrik3"/>
        <w:numPr>
          <w:ilvl w:val="2"/>
          <w:numId w:val="13"/>
        </w:numPr>
        <w:rPr>
          <w:highlight w:val="yellow"/>
        </w:rPr>
      </w:pPr>
      <w:bookmarkStart w:id="43" w:name="_Toc515896102"/>
      <w:bookmarkStart w:id="44"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3"/>
      <w:bookmarkEnd w:id="44"/>
      <w:proofErr w:type="gramEnd"/>
    </w:p>
    <w:p w:rsidR="00805ABB" w:rsidRDefault="00805ABB" w:rsidP="00805ABB"/>
    <w:p w:rsidR="00805ABB" w:rsidRDefault="00805ABB" w:rsidP="00805ABB">
      <w:pPr>
        <w:pStyle w:val="Rubrik4"/>
      </w:pPr>
      <w:bookmarkStart w:id="45" w:name="_Toc515967426"/>
      <w:r>
        <w:t>Beställningsprocessen</w:t>
      </w:r>
      <w:r w:rsidR="00767D10">
        <w:t xml:space="preserve"> </w:t>
      </w:r>
      <w:r w:rsidR="00767D10" w:rsidRPr="00767D10">
        <w:rPr>
          <w:highlight w:val="yellow"/>
        </w:rPr>
        <w:t>TODO</w:t>
      </w:r>
      <w:bookmarkEnd w:id="45"/>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6" w:name="_Toc515967427"/>
      <w:r>
        <w:t>Administrativa processer</w:t>
      </w:r>
      <w:r w:rsidR="00D602C0">
        <w:t xml:space="preserve"> </w:t>
      </w:r>
      <w:r w:rsidR="00D602C0" w:rsidRPr="00D602C0">
        <w:rPr>
          <w:highlight w:val="yellow"/>
        </w:rPr>
        <w:t>TODO</w:t>
      </w:r>
      <w:bookmarkEnd w:id="46"/>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7" w:name="_Toc515967428"/>
      <w:r>
        <w:t xml:space="preserve">Data </w:t>
      </w:r>
      <w:proofErr w:type="spellStart"/>
      <w:r>
        <w:t>View</w:t>
      </w:r>
      <w:bookmarkEnd w:id="47"/>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8" w:name="_Ref515919762"/>
      <w:r>
        <w:t xml:space="preserve">Figur </w:t>
      </w:r>
      <w:fldSimple w:instr=" SEQ Figur \* ARABIC ">
        <w:r w:rsidR="00C55136">
          <w:rPr>
            <w:noProof/>
          </w:rPr>
          <w:t>15</w:t>
        </w:r>
      </w:fldSimple>
      <w:bookmarkEnd w:id="48"/>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C55136">
        <w:rPr>
          <w:b/>
          <w:bCs/>
        </w:rPr>
        <w:t>Fel! Hittar inte referenskälla.</w:t>
      </w:r>
      <w:r>
        <w:fldChar w:fldCharType="end"/>
      </w:r>
      <w:r>
        <w:t xml:space="preserve"> och </w:t>
      </w:r>
      <w:r>
        <w:fldChar w:fldCharType="begin"/>
      </w:r>
      <w:r>
        <w:instrText xml:space="preserve"> REF _Ref515619885 \h </w:instrText>
      </w:r>
      <w:r>
        <w:fldChar w:fldCharType="separate"/>
      </w:r>
      <w:r w:rsidR="00C55136">
        <w:t xml:space="preserve">Figur </w:t>
      </w:r>
      <w:r w:rsidR="00C55136">
        <w:rPr>
          <w:noProof/>
        </w:rPr>
        <w:t>17</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C55136">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9" w:name="_Ref515619885"/>
      <w:r>
        <w:t xml:space="preserve">Figur </w:t>
      </w:r>
      <w:fldSimple w:instr=" SEQ Figur \* ARABIC ">
        <w:r w:rsidR="00C55136">
          <w:rPr>
            <w:noProof/>
          </w:rPr>
          <w:t>17</w:t>
        </w:r>
      </w:fldSimple>
      <w:bookmarkEnd w:id="4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0"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0"/>
    </w:p>
    <w:p w:rsidR="00D32FC1" w:rsidRDefault="00D32FC1" w:rsidP="00610FB6">
      <w:pPr>
        <w:pStyle w:val="Rubrik3"/>
      </w:pPr>
      <w:bookmarkStart w:id="51" w:name="_Toc515967430"/>
      <w:r>
        <w:t>Lösningsöversikt</w:t>
      </w:r>
      <w:bookmarkEnd w:id="5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2" w:name="_Ref515895994"/>
      <w:r>
        <w:t xml:space="preserve">Figur </w:t>
      </w:r>
      <w:fldSimple w:instr=" SEQ Figur \* ARABIC ">
        <w:r w:rsidR="00C55136">
          <w:rPr>
            <w:noProof/>
          </w:rPr>
          <w:t>18</w:t>
        </w:r>
      </w:fldSimple>
      <w:bookmarkEnd w:id="5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3" w:name="_Toc515967431"/>
      <w:r>
        <w:t>Icke</w:t>
      </w:r>
      <w:r w:rsidR="0017424C">
        <w:t>-funktionella krav</w:t>
      </w:r>
      <w:bookmarkEnd w:id="53"/>
    </w:p>
    <w:p w:rsidR="0017424C" w:rsidRDefault="0017424C" w:rsidP="0017424C">
      <w:pPr>
        <w:pStyle w:val="Rubrik2"/>
      </w:pPr>
      <w:bookmarkStart w:id="54" w:name="_Toc515967432"/>
      <w:r>
        <w:t>Svarstider</w:t>
      </w:r>
      <w:r w:rsidR="00377D83">
        <w:t xml:space="preserve"> och kapacitet</w:t>
      </w:r>
      <w:bookmarkEnd w:id="5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5" w:name="_Toc515967433"/>
      <w:r>
        <w:t>Tillgänglighet</w:t>
      </w:r>
      <w:bookmarkEnd w:id="5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6" w:name="_Toc515967434"/>
      <w:r>
        <w:lastRenderedPageBreak/>
        <w:t>Tillförlitlighet</w:t>
      </w:r>
      <w:bookmarkEnd w:id="5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7" w:name="_Toc515967435"/>
      <w:r>
        <w:t>Förvaltningsbarhet</w:t>
      </w:r>
      <w:bookmarkEnd w:id="57"/>
    </w:p>
    <w:p w:rsidR="00592A36" w:rsidRPr="00592A36" w:rsidRDefault="00592A36" w:rsidP="00592A36">
      <w:r>
        <w:t>Det ska finnas separata miljöer för utveckling, test och produktion.</w:t>
      </w:r>
    </w:p>
    <w:p w:rsidR="0017424C" w:rsidRDefault="0017424C" w:rsidP="0017424C">
      <w:pPr>
        <w:pStyle w:val="Rubrik1"/>
      </w:pPr>
      <w:bookmarkStart w:id="58" w:name="_Toc515967436"/>
      <w:r>
        <w:t>Teknisk lösning</w:t>
      </w:r>
      <w:r w:rsidR="00AF4FB3">
        <w:t xml:space="preserve"> </w:t>
      </w:r>
      <w:r w:rsidR="00AF4FB3" w:rsidRPr="00B215AF">
        <w:rPr>
          <w:highlight w:val="yellow"/>
        </w:rPr>
        <w:t>TODO</w:t>
      </w:r>
      <w:r w:rsidR="0002515F">
        <w:rPr>
          <w:highlight w:val="yellow"/>
        </w:rPr>
        <w:t xml:space="preserve"> – Ta bort?</w:t>
      </w:r>
      <w:bookmarkEnd w:id="58"/>
    </w:p>
    <w:p w:rsidR="0017424C" w:rsidRDefault="0017424C" w:rsidP="0017424C">
      <w:pPr>
        <w:pStyle w:val="Rubrik2"/>
      </w:pPr>
      <w:bookmarkStart w:id="59" w:name="_Toc515967437"/>
      <w:r>
        <w:t>Beskrivning</w:t>
      </w:r>
      <w:r w:rsidR="00AF4FB3">
        <w:t xml:space="preserve"> </w:t>
      </w:r>
      <w:r w:rsidR="00AF4FB3" w:rsidRPr="00B215AF">
        <w:rPr>
          <w:highlight w:val="yellow"/>
        </w:rPr>
        <w:t>TODO</w:t>
      </w:r>
      <w:bookmarkEnd w:id="59"/>
    </w:p>
    <w:p w:rsidR="00EB7CC7" w:rsidRPr="00EB7CC7" w:rsidRDefault="00EB7CC7" w:rsidP="00EB7CC7">
      <w:pPr>
        <w:pStyle w:val="Rubrik2"/>
      </w:pPr>
      <w:bookmarkStart w:id="60" w:name="_Toc515967438"/>
      <w:r>
        <w:t>Integration med omvärlden</w:t>
      </w:r>
      <w:r w:rsidR="00AF4FB3">
        <w:t xml:space="preserve"> </w:t>
      </w:r>
      <w:r w:rsidR="00AF4FB3" w:rsidRPr="00B215AF">
        <w:rPr>
          <w:highlight w:val="yellow"/>
        </w:rPr>
        <w:t>TODO</w:t>
      </w:r>
      <w:bookmarkEnd w:id="60"/>
    </w:p>
    <w:p w:rsidR="0017424C" w:rsidRDefault="0017424C" w:rsidP="0017424C">
      <w:pPr>
        <w:pStyle w:val="Rubrik2"/>
      </w:pPr>
      <w:bookmarkStart w:id="61"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1"/>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2" w:name="_Toc515967440"/>
      <w:r>
        <w:t>Regler</w:t>
      </w:r>
      <w:bookmarkEnd w:id="6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3" w:name="_Toc515967441"/>
      <w:r>
        <w:t>Dataformatering</w:t>
      </w:r>
      <w:bookmarkEnd w:id="6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980" w:rsidRDefault="003D2980">
      <w:pPr>
        <w:spacing w:after="0" w:line="240" w:lineRule="auto"/>
      </w:pPr>
      <w:r>
        <w:separator/>
      </w:r>
    </w:p>
  </w:endnote>
  <w:endnote w:type="continuationSeparator" w:id="0">
    <w:p w:rsidR="003D2980" w:rsidRDefault="003D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980" w:rsidRDefault="003D2980">
      <w:pPr>
        <w:spacing w:after="0" w:line="240" w:lineRule="auto"/>
      </w:pPr>
      <w:r>
        <w:separator/>
      </w:r>
    </w:p>
  </w:footnote>
  <w:footnote w:type="continuationSeparator" w:id="0">
    <w:p w:rsidR="003D2980" w:rsidRDefault="003D29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980"/>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7497CF06-5A25-4282-84A4-B4F6F727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354</TotalTime>
  <Pages>20</Pages>
  <Words>2523</Words>
  <Characters>13372</Characters>
  <Application>Microsoft Office Word</Application>
  <DocSecurity>0</DocSecurity>
  <Lines>111</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77</cp:revision>
  <dcterms:created xsi:type="dcterms:W3CDTF">2018-05-29T09:19:00Z</dcterms:created>
  <dcterms:modified xsi:type="dcterms:W3CDTF">2018-06-05T11:59:00Z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